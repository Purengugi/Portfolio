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3858" w:rsidRPr="00A213A7" w:rsidRDefault="00AA16A4" w:rsidP="005E34B7">
      <w:pPr>
        <w:pStyle w:val="ContactInfo"/>
        <w:rPr>
          <w:color w:val="auto"/>
        </w:rPr>
      </w:pPr>
      <w:bookmarkStart w:id="0" w:name="_GoBack"/>
      <w:bookmarkEnd w:id="0"/>
      <w:r w:rsidRPr="00A213A7">
        <w:rPr>
          <w:color w:val="auto"/>
        </w:rPr>
        <w:t>Nairobi, Kenya</w:t>
      </w:r>
      <w:r w:rsidR="005E34B7" w:rsidRPr="00A213A7">
        <w:rPr>
          <w:color w:val="auto"/>
        </w:rPr>
        <w:t xml:space="preserve"> | </w:t>
      </w:r>
      <w:r w:rsidR="005E34B7" w:rsidRPr="00A213A7">
        <w:rPr>
          <w:color w:val="auto"/>
        </w:rPr>
        <w:t>https://purengugi.github.io/Portfolio</w:t>
      </w:r>
    </w:p>
    <w:p w:rsidR="009F3858" w:rsidRPr="00A213A7" w:rsidRDefault="005E34B7" w:rsidP="005E34B7">
      <w:pPr>
        <w:pStyle w:val="Email"/>
        <w:rPr>
          <w:color w:val="auto"/>
        </w:rPr>
      </w:pPr>
      <w:r w:rsidRPr="00A213A7">
        <w:rPr>
          <w:color w:val="auto"/>
        </w:rPr>
        <w:t xml:space="preserve">+254 798 793 313 | </w:t>
      </w:r>
      <w:hyperlink r:id="rId7" w:history="1">
        <w:r w:rsidRPr="00A213A7">
          <w:rPr>
            <w:rStyle w:val="Hyperlink"/>
            <w:color w:val="auto"/>
          </w:rPr>
          <w:t>ngugipurityn@gmail.com</w:t>
        </w:r>
      </w:hyperlink>
    </w:p>
    <w:p w:rsidR="009F3858" w:rsidRPr="00A213A7" w:rsidRDefault="00AA16A4" w:rsidP="005E34B7">
      <w:pPr>
        <w:pStyle w:val="Name"/>
        <w:pBdr>
          <w:bottom w:val="single" w:sz="4" w:space="1" w:color="7E97AD" w:themeColor="accent1"/>
        </w:pBdr>
        <w:rPr>
          <w:b/>
        </w:rPr>
      </w:pPr>
      <w:r w:rsidRPr="00A213A7">
        <w:rPr>
          <w:b/>
        </w:rPr>
        <w:t>PURITY NGUGI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Caption w:val="Resume layout table"/>
      </w:tblPr>
      <w:tblGrid>
        <w:gridCol w:w="2250"/>
        <w:gridCol w:w="7830"/>
      </w:tblGrid>
      <w:tr w:rsidR="00A213A7" w:rsidRPr="00A213A7" w:rsidTr="00A213A7">
        <w:trPr>
          <w:trHeight w:val="16"/>
        </w:trPr>
        <w:tc>
          <w:tcPr>
            <w:tcW w:w="2250" w:type="dxa"/>
            <w:tcMar>
              <w:right w:w="475" w:type="dxa"/>
            </w:tcMar>
          </w:tcPr>
          <w:p w:rsidR="009F3858" w:rsidRPr="00A213A7" w:rsidRDefault="003A3CBA">
            <w:pPr>
              <w:pStyle w:val="Heading1"/>
              <w:outlineLvl w:val="0"/>
              <w:rPr>
                <w:color w:val="auto"/>
              </w:rPr>
            </w:pPr>
            <w:r w:rsidRPr="00A213A7">
              <w:rPr>
                <w:color w:val="auto"/>
              </w:rPr>
              <w:t>Objective</w:t>
            </w:r>
          </w:p>
        </w:tc>
        <w:tc>
          <w:tcPr>
            <w:tcW w:w="7830" w:type="dxa"/>
          </w:tcPr>
          <w:p w:rsidR="009F3858" w:rsidRPr="00A213A7" w:rsidRDefault="00AA16A4">
            <w:pPr>
              <w:pStyle w:val="ResumeText"/>
              <w:rPr>
                <w:color w:val="auto"/>
              </w:rPr>
            </w:pPr>
            <w:r w:rsidRPr="00A213A7">
              <w:rPr>
                <w:color w:val="auto"/>
              </w:rPr>
              <w:t>Dedicated and passionate Full-Stack Developer with a strong foundation in both front-end and back-end technologies. Committed to continuous learning and innovation, I aim to leverage my skills to build scalable, high-performance applications. Eager to collaborate with dynamic teams on impactful projects while contributing creative solutions and driving efficiency. Open to opportunities that challenge me to grow and make a meaningful impact in the tech industry.</w:t>
            </w:r>
          </w:p>
        </w:tc>
      </w:tr>
      <w:tr w:rsidR="00A213A7" w:rsidRPr="00A213A7">
        <w:tc>
          <w:tcPr>
            <w:tcW w:w="2250" w:type="dxa"/>
            <w:tcMar>
              <w:right w:w="475" w:type="dxa"/>
            </w:tcMar>
          </w:tcPr>
          <w:p w:rsidR="009F3858" w:rsidRPr="00A213A7" w:rsidRDefault="003A3CBA">
            <w:pPr>
              <w:pStyle w:val="Heading1"/>
              <w:outlineLvl w:val="0"/>
              <w:rPr>
                <w:color w:val="auto"/>
              </w:rPr>
            </w:pPr>
            <w:r w:rsidRPr="00A213A7">
              <w:rPr>
                <w:color w:val="auto"/>
              </w:rPr>
              <w:t>Skills &amp; Abilities</w:t>
            </w:r>
          </w:p>
        </w:tc>
        <w:tc>
          <w:tcPr>
            <w:tcW w:w="7830" w:type="dxa"/>
          </w:tcPr>
          <w:p w:rsidR="00AA16A4" w:rsidRPr="00A213A7" w:rsidRDefault="00AA16A4" w:rsidP="00AA16A4">
            <w:pPr>
              <w:pStyle w:val="ResumeText"/>
              <w:numPr>
                <w:ilvl w:val="0"/>
                <w:numId w:val="1"/>
              </w:numPr>
              <w:spacing w:after="0" w:line="240" w:lineRule="auto"/>
              <w:ind w:right="567"/>
              <w:rPr>
                <w:color w:val="auto"/>
              </w:rPr>
            </w:pPr>
            <w:r w:rsidRPr="00A213A7">
              <w:rPr>
                <w:color w:val="auto"/>
              </w:rPr>
              <w:t>Full-stack development for scalable web applications</w:t>
            </w:r>
          </w:p>
          <w:p w:rsidR="00AA16A4" w:rsidRPr="00A213A7" w:rsidRDefault="00AA16A4" w:rsidP="00AA16A4">
            <w:pPr>
              <w:pStyle w:val="ResumeText"/>
              <w:spacing w:after="0" w:line="240" w:lineRule="auto"/>
              <w:ind w:right="567"/>
              <w:rPr>
                <w:color w:val="auto"/>
              </w:rPr>
            </w:pPr>
          </w:p>
          <w:p w:rsidR="00AA16A4" w:rsidRPr="00A213A7" w:rsidRDefault="00AA16A4" w:rsidP="00AA16A4">
            <w:pPr>
              <w:pStyle w:val="ResumeText"/>
              <w:numPr>
                <w:ilvl w:val="0"/>
                <w:numId w:val="1"/>
              </w:numPr>
              <w:spacing w:after="0" w:line="240" w:lineRule="auto"/>
              <w:ind w:right="567"/>
              <w:rPr>
                <w:color w:val="auto"/>
              </w:rPr>
            </w:pPr>
            <w:r w:rsidRPr="00A213A7">
              <w:rPr>
                <w:color w:val="auto"/>
              </w:rPr>
              <w:t>Problem-solving with a focus on performance and user experience</w:t>
            </w:r>
          </w:p>
          <w:p w:rsidR="00AA16A4" w:rsidRPr="00A213A7" w:rsidRDefault="00AA16A4" w:rsidP="00AA16A4">
            <w:pPr>
              <w:pStyle w:val="ResumeText"/>
              <w:spacing w:after="0" w:line="240" w:lineRule="auto"/>
              <w:ind w:right="567"/>
              <w:rPr>
                <w:color w:val="auto"/>
              </w:rPr>
            </w:pPr>
          </w:p>
          <w:p w:rsidR="00AA16A4" w:rsidRPr="00A213A7" w:rsidRDefault="00AA16A4" w:rsidP="00AA16A4">
            <w:pPr>
              <w:pStyle w:val="ResumeText"/>
              <w:numPr>
                <w:ilvl w:val="0"/>
                <w:numId w:val="1"/>
              </w:numPr>
              <w:spacing w:after="0" w:line="240" w:lineRule="auto"/>
              <w:ind w:right="567"/>
              <w:rPr>
                <w:color w:val="auto"/>
              </w:rPr>
            </w:pPr>
            <w:r w:rsidRPr="00A213A7">
              <w:rPr>
                <w:color w:val="auto"/>
              </w:rPr>
              <w:t>Collaborative teamwork and agile project execution</w:t>
            </w:r>
          </w:p>
          <w:p w:rsidR="00AA16A4" w:rsidRPr="00A213A7" w:rsidRDefault="00AA16A4" w:rsidP="00AA16A4">
            <w:pPr>
              <w:pStyle w:val="ResumeText"/>
              <w:spacing w:after="0" w:line="240" w:lineRule="auto"/>
              <w:ind w:right="567"/>
              <w:rPr>
                <w:color w:val="auto"/>
              </w:rPr>
            </w:pPr>
          </w:p>
          <w:p w:rsidR="00AA16A4" w:rsidRPr="00A213A7" w:rsidRDefault="00AA16A4" w:rsidP="00AA16A4">
            <w:pPr>
              <w:pStyle w:val="ResumeText"/>
              <w:numPr>
                <w:ilvl w:val="0"/>
                <w:numId w:val="1"/>
              </w:numPr>
              <w:spacing w:after="0" w:line="240" w:lineRule="auto"/>
              <w:ind w:right="567"/>
              <w:rPr>
                <w:color w:val="auto"/>
              </w:rPr>
            </w:pPr>
            <w:r w:rsidRPr="00A213A7">
              <w:rPr>
                <w:color w:val="auto"/>
              </w:rPr>
              <w:t>Continuous learning and adaptation to emerging technologies</w:t>
            </w:r>
          </w:p>
          <w:p w:rsidR="00AA16A4" w:rsidRPr="00A213A7" w:rsidRDefault="00AA16A4" w:rsidP="00AA16A4">
            <w:pPr>
              <w:pStyle w:val="ResumeText"/>
              <w:spacing w:after="0" w:line="240" w:lineRule="auto"/>
              <w:ind w:right="567"/>
              <w:rPr>
                <w:color w:val="auto"/>
              </w:rPr>
            </w:pPr>
          </w:p>
          <w:p w:rsidR="009F3858" w:rsidRPr="00A213A7" w:rsidRDefault="00AA16A4" w:rsidP="00AA16A4">
            <w:pPr>
              <w:pStyle w:val="ResumeText"/>
              <w:numPr>
                <w:ilvl w:val="0"/>
                <w:numId w:val="1"/>
              </w:numPr>
              <w:spacing w:after="0" w:line="240" w:lineRule="auto"/>
              <w:ind w:right="567"/>
              <w:rPr>
                <w:color w:val="auto"/>
              </w:rPr>
            </w:pPr>
            <w:r w:rsidRPr="00A213A7">
              <w:rPr>
                <w:color w:val="auto"/>
              </w:rPr>
              <w:t>Analytical thinking and efficient solution design</w:t>
            </w:r>
          </w:p>
        </w:tc>
      </w:tr>
      <w:tr w:rsidR="00A213A7" w:rsidRPr="00A213A7">
        <w:tc>
          <w:tcPr>
            <w:tcW w:w="2250" w:type="dxa"/>
            <w:tcMar>
              <w:right w:w="475" w:type="dxa"/>
            </w:tcMar>
          </w:tcPr>
          <w:p w:rsidR="009F3858" w:rsidRPr="00A213A7" w:rsidRDefault="00BF2370" w:rsidP="005E34B7">
            <w:pPr>
              <w:pStyle w:val="Heading1"/>
              <w:spacing w:after="0"/>
              <w:outlineLvl w:val="0"/>
              <w:rPr>
                <w:color w:val="auto"/>
              </w:rPr>
            </w:pPr>
            <w:r w:rsidRPr="00A213A7">
              <w:rPr>
                <w:color w:val="auto"/>
              </w:rPr>
              <w:t xml:space="preserve">WORK </w:t>
            </w:r>
            <w:r w:rsidR="003A3CBA" w:rsidRPr="00A213A7">
              <w:rPr>
                <w:color w:val="auto"/>
              </w:rPr>
              <w:t>Experience</w:t>
            </w:r>
          </w:p>
        </w:tc>
        <w:tc>
          <w:tcPr>
            <w:tcW w:w="7830" w:type="dxa"/>
          </w:tcPr>
          <w:p w:rsidR="00AA16A4" w:rsidRPr="00A213A7" w:rsidRDefault="00AA16A4" w:rsidP="005E34B7">
            <w:pPr>
              <w:pStyle w:val="Heading2"/>
              <w:spacing w:after="0" w:line="240" w:lineRule="auto"/>
              <w:outlineLvl w:val="1"/>
              <w:rPr>
                <w:color w:val="auto"/>
              </w:rPr>
            </w:pPr>
            <w:r w:rsidRPr="00A213A7">
              <w:rPr>
                <w:color w:val="auto"/>
              </w:rPr>
              <w:t>FULL-STACK DEVELOPER ATACHEE</w:t>
            </w:r>
          </w:p>
          <w:p w:rsidR="009F3858" w:rsidRPr="00A213A7" w:rsidRDefault="00AA16A4" w:rsidP="005E34B7">
            <w:pPr>
              <w:pStyle w:val="Heading2"/>
              <w:spacing w:after="0" w:line="240" w:lineRule="auto"/>
              <w:outlineLvl w:val="1"/>
              <w:rPr>
                <w:color w:val="auto"/>
              </w:rPr>
            </w:pPr>
            <w:r w:rsidRPr="00A213A7">
              <w:rPr>
                <w:color w:val="auto"/>
              </w:rPr>
              <w:t>SMART PEOPLE AFRICA limited | NAIROBI, KENYA</w:t>
            </w:r>
          </w:p>
          <w:p w:rsidR="00A213A7" w:rsidRPr="00A213A7" w:rsidRDefault="00AA16A4" w:rsidP="00A213A7">
            <w:pPr>
              <w:pStyle w:val="ResumeText"/>
              <w:spacing w:after="0" w:line="240" w:lineRule="auto"/>
              <w:rPr>
                <w:color w:val="auto"/>
              </w:rPr>
            </w:pPr>
            <w:r w:rsidRPr="00A213A7">
              <w:rPr>
                <w:color w:val="auto"/>
              </w:rPr>
              <w:t>May 2025 – August 2025</w:t>
            </w:r>
          </w:p>
          <w:p w:rsidR="005E34B7" w:rsidRPr="00A213A7" w:rsidRDefault="005E34B7" w:rsidP="00A213A7">
            <w:pPr>
              <w:pStyle w:val="ResumeText"/>
              <w:spacing w:before="240" w:after="0" w:line="240" w:lineRule="auto"/>
              <w:rPr>
                <w:color w:val="auto"/>
              </w:rPr>
            </w:pPr>
            <w:r w:rsidRPr="00A213A7">
              <w:rPr>
                <w:color w:val="auto"/>
              </w:rPr>
              <w:t>Key Responsibilities</w:t>
            </w:r>
            <w:r w:rsidR="00A213A7" w:rsidRPr="00A213A7">
              <w:rPr>
                <w:color w:val="auto"/>
              </w:rPr>
              <w:t>:</w:t>
            </w:r>
          </w:p>
          <w:p w:rsidR="005E34B7" w:rsidRPr="00A213A7" w:rsidRDefault="005E34B7" w:rsidP="005E34B7">
            <w:pPr>
              <w:pStyle w:val="ResumeText"/>
              <w:numPr>
                <w:ilvl w:val="0"/>
                <w:numId w:val="2"/>
              </w:numPr>
              <w:spacing w:after="0" w:line="240" w:lineRule="auto"/>
              <w:rPr>
                <w:color w:val="auto"/>
              </w:rPr>
            </w:pPr>
            <w:r w:rsidRPr="00A213A7">
              <w:rPr>
                <w:color w:val="auto"/>
              </w:rPr>
              <w:t>Developed and maintained responsive web applications using HTML, CSS, and JavaScript, ensuring cross-browser compatibility and mobile optimization.</w:t>
            </w:r>
          </w:p>
          <w:p w:rsidR="005E34B7" w:rsidRPr="00A213A7" w:rsidRDefault="005E34B7" w:rsidP="005E34B7">
            <w:pPr>
              <w:pStyle w:val="ResumeText"/>
              <w:spacing w:after="0" w:line="240" w:lineRule="auto"/>
              <w:rPr>
                <w:color w:val="auto"/>
              </w:rPr>
            </w:pPr>
          </w:p>
          <w:p w:rsidR="005E34B7" w:rsidRPr="00A213A7" w:rsidRDefault="005E34B7" w:rsidP="005E34B7">
            <w:pPr>
              <w:pStyle w:val="ResumeText"/>
              <w:numPr>
                <w:ilvl w:val="0"/>
                <w:numId w:val="2"/>
              </w:numPr>
              <w:spacing w:after="0" w:line="240" w:lineRule="auto"/>
              <w:rPr>
                <w:color w:val="auto"/>
              </w:rPr>
            </w:pPr>
            <w:r w:rsidRPr="00A213A7">
              <w:rPr>
                <w:color w:val="auto"/>
              </w:rPr>
              <w:t>Assisted in content management (CMS) and product uploads, streamlining digital content updates.</w:t>
            </w:r>
          </w:p>
          <w:p w:rsidR="005E34B7" w:rsidRPr="00A213A7" w:rsidRDefault="005E34B7" w:rsidP="005E34B7">
            <w:pPr>
              <w:pStyle w:val="ResumeText"/>
              <w:spacing w:after="0" w:line="240" w:lineRule="auto"/>
              <w:rPr>
                <w:color w:val="auto"/>
              </w:rPr>
            </w:pPr>
          </w:p>
          <w:p w:rsidR="005E34B7" w:rsidRPr="00A213A7" w:rsidRDefault="005E34B7" w:rsidP="005E34B7">
            <w:pPr>
              <w:pStyle w:val="ResumeText"/>
              <w:numPr>
                <w:ilvl w:val="0"/>
                <w:numId w:val="2"/>
              </w:numPr>
              <w:spacing w:after="0" w:line="240" w:lineRule="auto"/>
              <w:rPr>
                <w:color w:val="auto"/>
              </w:rPr>
            </w:pPr>
            <w:r w:rsidRPr="00A213A7">
              <w:rPr>
                <w:color w:val="auto"/>
              </w:rPr>
              <w:t>Collaborated with the team to implement UI/UX improvements, enhancing user engagement and site navigation.</w:t>
            </w:r>
          </w:p>
          <w:p w:rsidR="005E34B7" w:rsidRPr="00A213A7" w:rsidRDefault="005E34B7" w:rsidP="005E34B7">
            <w:pPr>
              <w:pStyle w:val="ResumeText"/>
              <w:spacing w:after="0" w:line="240" w:lineRule="auto"/>
              <w:rPr>
                <w:color w:val="auto"/>
              </w:rPr>
            </w:pPr>
          </w:p>
          <w:p w:rsidR="005E34B7" w:rsidRPr="00A213A7" w:rsidRDefault="005E34B7" w:rsidP="005E34B7">
            <w:pPr>
              <w:pStyle w:val="ResumeText"/>
              <w:numPr>
                <w:ilvl w:val="0"/>
                <w:numId w:val="2"/>
              </w:numPr>
              <w:spacing w:after="0" w:line="240" w:lineRule="auto"/>
              <w:rPr>
                <w:color w:val="auto"/>
              </w:rPr>
            </w:pPr>
            <w:r w:rsidRPr="00A213A7">
              <w:rPr>
                <w:color w:val="auto"/>
              </w:rPr>
              <w:t>Conducted website testing and debugging, resolving front-end issues to improve performance.</w:t>
            </w:r>
          </w:p>
          <w:p w:rsidR="005E34B7" w:rsidRPr="00A213A7" w:rsidRDefault="005E34B7" w:rsidP="005E34B7">
            <w:pPr>
              <w:pStyle w:val="ResumeText"/>
              <w:spacing w:after="0" w:line="240" w:lineRule="auto"/>
              <w:rPr>
                <w:color w:val="auto"/>
              </w:rPr>
            </w:pPr>
          </w:p>
          <w:p w:rsidR="005E34B7" w:rsidRPr="00A213A7" w:rsidRDefault="005E34B7" w:rsidP="005E34B7">
            <w:pPr>
              <w:pStyle w:val="ResumeText"/>
              <w:numPr>
                <w:ilvl w:val="0"/>
                <w:numId w:val="2"/>
              </w:numPr>
              <w:spacing w:after="0" w:line="240" w:lineRule="auto"/>
              <w:rPr>
                <w:color w:val="auto"/>
              </w:rPr>
            </w:pPr>
            <w:r w:rsidRPr="00A213A7">
              <w:rPr>
                <w:color w:val="auto"/>
              </w:rPr>
              <w:t>Supported SEO optimization efforts, including metadata updates and basic keyword integration.</w:t>
            </w:r>
          </w:p>
          <w:p w:rsidR="005E34B7" w:rsidRPr="00A213A7" w:rsidRDefault="005E34B7" w:rsidP="005E34B7">
            <w:pPr>
              <w:pStyle w:val="ResumeText"/>
              <w:spacing w:after="0" w:line="240" w:lineRule="auto"/>
              <w:rPr>
                <w:color w:val="auto"/>
              </w:rPr>
            </w:pPr>
          </w:p>
          <w:p w:rsidR="009F3858" w:rsidRPr="00A213A7" w:rsidRDefault="005E34B7" w:rsidP="005E34B7">
            <w:pPr>
              <w:pStyle w:val="ResumeText"/>
              <w:numPr>
                <w:ilvl w:val="0"/>
                <w:numId w:val="2"/>
              </w:numPr>
              <w:spacing w:after="0" w:line="240" w:lineRule="auto"/>
              <w:rPr>
                <w:color w:val="auto"/>
              </w:rPr>
            </w:pPr>
            <w:r w:rsidRPr="00A213A7">
              <w:rPr>
                <w:color w:val="auto"/>
              </w:rPr>
              <w:t>Documented technical processes and contributed to team discussions on feature enhancements.</w:t>
            </w:r>
          </w:p>
        </w:tc>
      </w:tr>
      <w:tr w:rsidR="00A213A7" w:rsidRPr="00A213A7">
        <w:tc>
          <w:tcPr>
            <w:tcW w:w="2250" w:type="dxa"/>
            <w:tcMar>
              <w:right w:w="475" w:type="dxa"/>
            </w:tcMar>
          </w:tcPr>
          <w:p w:rsidR="009F3858" w:rsidRPr="00A213A7" w:rsidRDefault="00BF2370">
            <w:pPr>
              <w:pStyle w:val="Heading1"/>
              <w:outlineLvl w:val="0"/>
              <w:rPr>
                <w:color w:val="auto"/>
              </w:rPr>
            </w:pPr>
            <w:r w:rsidRPr="00A213A7">
              <w:rPr>
                <w:color w:val="auto"/>
              </w:rPr>
              <w:t>EDUCATION</w:t>
            </w:r>
          </w:p>
        </w:tc>
        <w:tc>
          <w:tcPr>
            <w:tcW w:w="7830" w:type="dxa"/>
          </w:tcPr>
          <w:p w:rsidR="00BF2370" w:rsidRPr="00A213A7" w:rsidRDefault="00BF2370" w:rsidP="00A213A7">
            <w:pPr>
              <w:pStyle w:val="Heading2"/>
              <w:spacing w:line="240" w:lineRule="auto"/>
              <w:outlineLvl w:val="1"/>
              <w:rPr>
                <w:color w:val="auto"/>
              </w:rPr>
            </w:pPr>
            <w:r w:rsidRPr="00A213A7">
              <w:rPr>
                <w:color w:val="auto"/>
              </w:rPr>
              <w:t>BACHELORS OF SCIENCE IN INFORMATION TECHNOLOGY | KCA UNIVERSITY | NAIROBI, KENYA</w:t>
            </w:r>
          </w:p>
          <w:p w:rsidR="009F3858" w:rsidRPr="00A213A7" w:rsidRDefault="00BF2370" w:rsidP="00A213A7">
            <w:pPr>
              <w:pStyle w:val="ResumeText"/>
              <w:spacing w:line="240" w:lineRule="auto"/>
              <w:rPr>
                <w:color w:val="auto"/>
              </w:rPr>
            </w:pPr>
            <w:r w:rsidRPr="00A213A7">
              <w:rPr>
                <w:color w:val="auto"/>
              </w:rPr>
              <w:t>September 2022 – Present</w:t>
            </w:r>
          </w:p>
          <w:p w:rsidR="00BF2370" w:rsidRPr="00A213A7" w:rsidRDefault="00BF2370" w:rsidP="00A213A7">
            <w:pPr>
              <w:pStyle w:val="Heading2"/>
              <w:spacing w:line="240" w:lineRule="auto"/>
              <w:outlineLvl w:val="1"/>
              <w:rPr>
                <w:color w:val="auto"/>
              </w:rPr>
            </w:pPr>
            <w:r w:rsidRPr="00A213A7">
              <w:rPr>
                <w:color w:val="auto"/>
              </w:rPr>
              <w:t>software engineering</w:t>
            </w:r>
            <w:r w:rsidRPr="00A213A7">
              <w:rPr>
                <w:color w:val="auto"/>
              </w:rPr>
              <w:t xml:space="preserve"> | </w:t>
            </w:r>
            <w:r w:rsidRPr="00A213A7">
              <w:rPr>
                <w:color w:val="auto"/>
              </w:rPr>
              <w:t>alx africa</w:t>
            </w:r>
            <w:r w:rsidRPr="00A213A7">
              <w:rPr>
                <w:color w:val="auto"/>
              </w:rPr>
              <w:t xml:space="preserve"> | NAIROBI, KENYA</w:t>
            </w:r>
          </w:p>
          <w:p w:rsidR="00BF2370" w:rsidRPr="00A213A7" w:rsidRDefault="00BF2370" w:rsidP="00A213A7">
            <w:pPr>
              <w:pStyle w:val="ResumeText"/>
              <w:spacing w:line="240" w:lineRule="auto"/>
              <w:rPr>
                <w:color w:val="auto"/>
              </w:rPr>
            </w:pPr>
            <w:r w:rsidRPr="00A213A7">
              <w:rPr>
                <w:color w:val="auto"/>
              </w:rPr>
              <w:t>March 2023 – May 2024</w:t>
            </w:r>
          </w:p>
        </w:tc>
      </w:tr>
    </w:tbl>
    <w:p w:rsidR="009F3858" w:rsidRPr="00A213A7" w:rsidRDefault="009F3858"/>
    <w:sectPr w:rsidR="009F3858" w:rsidRPr="00A213A7">
      <w:footerReference w:type="default" r:id="rId8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3CBA" w:rsidRDefault="003A3CBA">
      <w:pPr>
        <w:spacing w:after="0" w:line="240" w:lineRule="auto"/>
      </w:pPr>
      <w:r>
        <w:separator/>
      </w:r>
    </w:p>
  </w:endnote>
  <w:endnote w:type="continuationSeparator" w:id="0">
    <w:p w:rsidR="003A3CBA" w:rsidRDefault="003A3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3858" w:rsidRDefault="003A3CBA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3CBA" w:rsidRDefault="003A3CBA">
      <w:pPr>
        <w:spacing w:after="0" w:line="240" w:lineRule="auto"/>
      </w:pPr>
      <w:r>
        <w:separator/>
      </w:r>
    </w:p>
  </w:footnote>
  <w:footnote w:type="continuationSeparator" w:id="0">
    <w:p w:rsidR="003A3CBA" w:rsidRDefault="003A3C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BE3590"/>
    <w:multiLevelType w:val="hybridMultilevel"/>
    <w:tmpl w:val="0E16BB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5543A"/>
    <w:multiLevelType w:val="hybridMultilevel"/>
    <w:tmpl w:val="078492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A4"/>
    <w:rsid w:val="00134559"/>
    <w:rsid w:val="003A3CBA"/>
    <w:rsid w:val="005E34B7"/>
    <w:rsid w:val="009F3858"/>
    <w:rsid w:val="00A213A7"/>
    <w:rsid w:val="00AA16A4"/>
    <w:rsid w:val="00BF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6F60F"/>
  <w15:chartTrackingRefBased/>
  <w15:docId w15:val="{3D37F46A-7E77-4B4D-8194-498494DE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unhideWhenUsed/>
    <w:qFormat/>
    <w:pPr>
      <w:spacing w:after="80" w:line="288" w:lineRule="auto"/>
      <w:jc w:val="right"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paragraph" w:styleId="Heading2">
    <w:name w:val="heading 2"/>
    <w:basedOn w:val="Normal"/>
    <w:next w:val="ResumeText"/>
    <w:link w:val="Heading2Char"/>
    <w:uiPriority w:val="9"/>
    <w:unhideWhenUsed/>
    <w:qFormat/>
    <w:pPr>
      <w:keepNext/>
      <w:keepLines/>
      <w:spacing w:after="40" w:line="288" w:lineRule="auto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7E97A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Footer">
    <w:name w:val="footer"/>
    <w:basedOn w:val="Normal"/>
    <w:link w:val="FooterChar"/>
    <w:uiPriority w:val="99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ResumeText">
    <w:name w:val="Resume Text"/>
    <w:basedOn w:val="Normal"/>
    <w:uiPriority w:val="10"/>
    <w:qFormat/>
    <w:pPr>
      <w:spacing w:after="8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table" w:customStyle="1" w:styleId="ResumeTable">
    <w:name w:val="Resume Table"/>
    <w:basedOn w:val="Table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ContactInfo">
    <w:name w:val="Contact Info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95959" w:themeColor="text1" w:themeTint="A6"/>
      <w:kern w:val="20"/>
      <w:sz w:val="18"/>
      <w:szCs w:val="20"/>
    </w:rPr>
  </w:style>
  <w:style w:type="paragraph" w:customStyle="1" w:styleId="Name">
    <w:name w:val="Name"/>
    <w:basedOn w:val="Normal"/>
    <w:uiPriority w:val="3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2" w:color="7E97AD" w:themeColor="accent1"/>
        <w:right w:val="single" w:sz="4" w:space="6" w:color="7E97AD" w:themeColor="accent1"/>
      </w:pBdr>
      <w:shd w:val="clear" w:color="auto" w:fill="577188" w:themeFill="accent1" w:themeFillShade="BF"/>
      <w:spacing w:before="240" w:after="8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</w:rPr>
  </w:style>
  <w:style w:type="paragraph" w:customStyle="1" w:styleId="Email">
    <w:name w:val="Email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77188" w:themeColor="accent1" w:themeShade="BF"/>
      <w:kern w:val="20"/>
      <w:sz w:val="1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Header">
    <w:name w:val="header"/>
    <w:basedOn w:val="Normal"/>
    <w:link w:val="HeaderChar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Hyperlink">
    <w:name w:val="Hyperlink"/>
    <w:basedOn w:val="DefaultParagraphFont"/>
    <w:uiPriority w:val="99"/>
    <w:unhideWhenUsed/>
    <w:rsid w:val="00BF2370"/>
    <w:rPr>
      <w:color w:val="64646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3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65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ngugipurity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UGI\AppData\Roaming\Microsoft\Templates\ATS%20simple%20food%20service%20resume.dotx" TargetMode="External"/></Relationship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ATS simple food service resume</Template>
  <TotalTime>68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NGUGI</dc:creator>
  <cp:keywords/>
  <dc:description/>
  <cp:lastModifiedBy>Purity Ngugi</cp:lastModifiedBy>
  <cp:revision>1</cp:revision>
  <dcterms:created xsi:type="dcterms:W3CDTF">2025-08-12T17:59:00Z</dcterms:created>
  <dcterms:modified xsi:type="dcterms:W3CDTF">2025-08-12T19:07:00Z</dcterms:modified>
</cp:coreProperties>
</file>